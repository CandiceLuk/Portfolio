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horzAnchor="margin" w:tblpY="-758"/>
        <w:tblW w:w="1098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780"/>
        <w:gridCol w:w="450"/>
        <w:gridCol w:w="6750"/>
      </w:tblGrid>
      <w:tr w:rsidR="001B2ABD" w:rsidTr="00CC59D3">
        <w:trPr>
          <w:trHeight w:val="4410"/>
        </w:trPr>
        <w:tc>
          <w:tcPr>
            <w:tcW w:w="3780" w:type="dxa"/>
            <w:vAlign w:val="bottom"/>
          </w:tcPr>
          <w:p w:rsidR="001B2ABD" w:rsidRDefault="00266547" w:rsidP="00266547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4044E4A" wp14:editId="2E08DEB7">
                  <wp:extent cx="1966632" cy="22288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4225" t="24048" r="23099" b="24850"/>
                          <a:stretch/>
                        </pic:blipFill>
                        <pic:spPr bwMode="auto">
                          <a:xfrm>
                            <a:off x="0" y="0"/>
                            <a:ext cx="1988335" cy="2253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</w:tcPr>
          <w:p w:rsidR="001B2ABD" w:rsidRDefault="001B2ABD" w:rsidP="00E74D9C">
            <w:pPr>
              <w:tabs>
                <w:tab w:val="left" w:pos="990"/>
              </w:tabs>
            </w:pPr>
          </w:p>
        </w:tc>
        <w:tc>
          <w:tcPr>
            <w:tcW w:w="6750" w:type="dxa"/>
            <w:vAlign w:val="bottom"/>
          </w:tcPr>
          <w:p w:rsidR="001B2ABD" w:rsidRPr="00F074A0" w:rsidRDefault="00C14E85" w:rsidP="00E74D9C">
            <w:pPr>
              <w:pStyle w:val="Title"/>
              <w:rPr>
                <w:sz w:val="36"/>
              </w:rPr>
            </w:pPr>
            <w:r w:rsidRPr="00F074A0">
              <w:rPr>
                <w:sz w:val="36"/>
              </w:rPr>
              <w:t>Luk O</w:t>
            </w:r>
            <w:bookmarkStart w:id="0" w:name="_GoBack"/>
            <w:bookmarkEnd w:id="0"/>
            <w:r w:rsidRPr="00F074A0">
              <w:rPr>
                <w:sz w:val="36"/>
              </w:rPr>
              <w:t>k Choo Candice Marine</w:t>
            </w:r>
          </w:p>
          <w:p w:rsidR="001B2ABD" w:rsidRPr="00E74D9C" w:rsidRDefault="00C14E85" w:rsidP="00E74D9C">
            <w:pPr>
              <w:pStyle w:val="Subtitle"/>
              <w:rPr>
                <w:spacing w:val="12"/>
                <w:w w:val="68"/>
                <w:sz w:val="24"/>
              </w:rPr>
            </w:pPr>
            <w:r w:rsidRPr="00576735">
              <w:rPr>
                <w:spacing w:val="0"/>
                <w:w w:val="68"/>
                <w:sz w:val="24"/>
              </w:rPr>
              <w:t>Computer Science Studen</w:t>
            </w:r>
            <w:r w:rsidRPr="00576735">
              <w:rPr>
                <w:spacing w:val="12"/>
                <w:w w:val="68"/>
                <w:sz w:val="24"/>
              </w:rPr>
              <w:t>t</w:t>
            </w:r>
          </w:p>
          <w:p w:rsidR="00E74D9C" w:rsidRPr="00E74D9C" w:rsidRDefault="00E74D9C" w:rsidP="00E74D9C"/>
        </w:tc>
      </w:tr>
      <w:tr w:rsidR="001B2ABD" w:rsidTr="00CC59D3">
        <w:tc>
          <w:tcPr>
            <w:tcW w:w="3780" w:type="dxa"/>
          </w:tcPr>
          <w:sdt>
            <w:sdtPr>
              <w:id w:val="-1711873194"/>
              <w:placeholder>
                <w:docPart w:val="513AD5118ECE46C0A07217E468BA31F1"/>
              </w:placeholder>
              <w:temporary/>
              <w:showingPlcHdr/>
              <w15:appearance w15:val="hidden"/>
            </w:sdtPr>
            <w:sdtEndPr/>
            <w:sdtContent>
              <w:p w:rsidR="001B2ABD" w:rsidRDefault="00036450" w:rsidP="00E74D9C">
                <w:pPr>
                  <w:pStyle w:val="Heading3"/>
                  <w:spacing w:before="0" w:after="0"/>
                </w:pPr>
                <w:r w:rsidRPr="00D5459D">
                  <w:t>Profile</w:t>
                </w:r>
              </w:p>
            </w:sdtContent>
          </w:sdt>
          <w:p w:rsidR="00E74D9C" w:rsidRDefault="00E74D9C" w:rsidP="00E74D9C">
            <w:r>
              <w:t xml:space="preserve">I am </w:t>
            </w:r>
            <w:r w:rsidR="00CC59D3">
              <w:t>a</w:t>
            </w:r>
            <w:r>
              <w:t xml:space="preserve"> Student at APU. Till now I worked as voluntary for events such as; </w:t>
            </w:r>
            <w:proofErr w:type="spellStart"/>
            <w:r>
              <w:t>Garena</w:t>
            </w:r>
            <w:proofErr w:type="spellEnd"/>
            <w:r>
              <w:t xml:space="preserve"> gaming competition, Gotong-Royong @ </w:t>
            </w:r>
            <w:proofErr w:type="spellStart"/>
            <w:r>
              <w:t>Rumah</w:t>
            </w:r>
            <w:proofErr w:type="spellEnd"/>
            <w:r>
              <w:t xml:space="preserve"> </w:t>
            </w:r>
            <w:proofErr w:type="spellStart"/>
            <w:r>
              <w:t>Perantaraan</w:t>
            </w:r>
            <w:proofErr w:type="spellEnd"/>
            <w:r>
              <w:t xml:space="preserve"> HKL, Mauritius Independence Day, </w:t>
            </w:r>
            <w:proofErr w:type="spellStart"/>
            <w:r>
              <w:t>AniManGaki</w:t>
            </w:r>
            <w:proofErr w:type="spellEnd"/>
            <w:r>
              <w:t xml:space="preserve"> event, and helping in a Nursery for </w:t>
            </w:r>
            <w:r w:rsidR="00C34BFA">
              <w:t>1</w:t>
            </w:r>
            <w:r>
              <w:t xml:space="preserve"> years. I have a creativity and open mind. I easily collaborate with other persons and like to learn other culture.</w:t>
            </w:r>
          </w:p>
          <w:p w:rsidR="00CC59D3" w:rsidRDefault="00CC59D3" w:rsidP="00E74D9C"/>
          <w:sdt>
            <w:sdtPr>
              <w:id w:val="-1954003311"/>
              <w:placeholder>
                <w:docPart w:val="B4635784A8B442C2891020807B6B0EC3"/>
              </w:placeholder>
              <w:temporary/>
              <w:showingPlcHdr/>
              <w15:appearance w15:val="hidden"/>
            </w:sdtPr>
            <w:sdtEndPr/>
            <w:sdtContent>
              <w:p w:rsidR="00036450" w:rsidRPr="00CB0055" w:rsidRDefault="00CB0055" w:rsidP="00E74D9C">
                <w:pPr>
                  <w:pStyle w:val="Heading3"/>
                  <w:spacing w:before="0" w:after="0"/>
                </w:pPr>
                <w:r w:rsidRPr="00CB0055">
                  <w:t>Contact</w:t>
                </w:r>
              </w:p>
            </w:sdtContent>
          </w:sdt>
          <w:p w:rsidR="004D3011" w:rsidRDefault="00576735" w:rsidP="00E74D9C">
            <w:sdt>
              <w:sdtPr>
                <w:id w:val="1111563247"/>
                <w:placeholder>
                  <w:docPart w:val="555E749AA777450AA295620433FFBA40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CC59D3">
                  <w:rPr>
                    <w:b/>
                  </w:rPr>
                  <w:t>PHONE:</w:t>
                </w:r>
              </w:sdtContent>
            </w:sdt>
            <w:r w:rsidR="00CC59D3">
              <w:t xml:space="preserve"> </w:t>
            </w:r>
            <w:r w:rsidR="00E74D9C">
              <w:t>60-167-817671</w:t>
            </w:r>
          </w:p>
          <w:p w:rsidR="00E74D9C" w:rsidRDefault="00E74D9C" w:rsidP="00E74D9C"/>
          <w:p w:rsidR="00E74D9C" w:rsidRDefault="00E74D9C" w:rsidP="00E74D9C">
            <w:r w:rsidRPr="00CC59D3">
              <w:rPr>
                <w:b/>
              </w:rPr>
              <w:t>ADDRESS</w:t>
            </w:r>
            <w:r>
              <w:t>:</w:t>
            </w:r>
            <w:r w:rsidR="00CC59D3">
              <w:t xml:space="preserve"> </w:t>
            </w:r>
            <w:r>
              <w:t>Parkhill Residence, C-42-01, Bukit Jalil, 57000 Kuala Lumpur, Federal Territory of Kuala Lumpur</w:t>
            </w:r>
          </w:p>
          <w:p w:rsidR="004D3011" w:rsidRDefault="004D3011" w:rsidP="00E74D9C"/>
          <w:p w:rsidR="00036450" w:rsidRDefault="00576735" w:rsidP="00E74D9C">
            <w:sdt>
              <w:sdtPr>
                <w:id w:val="-240260293"/>
                <w:placeholder>
                  <w:docPart w:val="E6E4905689084717992F53A12E772F8E"/>
                </w:placeholder>
                <w:temporary/>
                <w:showingPlcHdr/>
                <w15:appearance w15:val="hidden"/>
              </w:sdtPr>
              <w:sdtEndPr/>
              <w:sdtContent>
                <w:r w:rsidR="004D3011" w:rsidRPr="00CC59D3">
                  <w:rPr>
                    <w:b/>
                  </w:rPr>
                  <w:t>EMAIL:</w:t>
                </w:r>
              </w:sdtContent>
            </w:sdt>
            <w:r w:rsidR="00CC59D3">
              <w:t xml:space="preserve"> </w:t>
            </w:r>
            <w:hyperlink r:id="rId11" w:history="1">
              <w:r w:rsidR="00CC59D3" w:rsidRPr="00EA02EF">
                <w:rPr>
                  <w:rStyle w:val="Hyperlink"/>
                </w:rPr>
                <w:t>candice.lukokchoo@gmail.com</w:t>
              </w:r>
            </w:hyperlink>
            <w:r w:rsidR="00E74D9C">
              <w:t xml:space="preserve"> </w:t>
            </w:r>
          </w:p>
          <w:p w:rsidR="00CC59D3" w:rsidRPr="00E4381A" w:rsidRDefault="00CC59D3" w:rsidP="00E74D9C">
            <w:pPr>
              <w:rPr>
                <w:rStyle w:val="Hyperlink"/>
              </w:rPr>
            </w:pPr>
          </w:p>
          <w:sdt>
            <w:sdtPr>
              <w:rPr>
                <w:color w:val="B85A22" w:themeColor="accent2" w:themeShade="BF"/>
                <w:u w:val="single"/>
              </w:rPr>
              <w:id w:val="-1444214663"/>
              <w:placeholder>
                <w:docPart w:val="35E6449F72D4430CBD6F65B3A014F272"/>
              </w:placeholder>
              <w:temporary/>
              <w:showingPlcHdr/>
              <w15:appearance w15:val="hidden"/>
            </w:sdtPr>
            <w:sdtEndPr>
              <w:rPr>
                <w:color w:val="548AB7" w:themeColor="accent1" w:themeShade="BF"/>
                <w:u w:val="none"/>
              </w:rPr>
            </w:sdtEndPr>
            <w:sdtContent>
              <w:p w:rsidR="004D3011" w:rsidRPr="00CB0055" w:rsidRDefault="00CB0055" w:rsidP="00E74D9C">
                <w:pPr>
                  <w:pStyle w:val="Heading3"/>
                  <w:spacing w:before="0" w:after="0"/>
                </w:pPr>
                <w:r w:rsidRPr="00CB0055">
                  <w:t>Hobbies</w:t>
                </w:r>
              </w:p>
            </w:sdtContent>
          </w:sdt>
          <w:p w:rsidR="00E74D9C" w:rsidRDefault="00E74D9C" w:rsidP="00E74D9C">
            <w:r>
              <w:t>Drawing</w:t>
            </w:r>
            <w:r w:rsidR="00CC59D3">
              <w:t xml:space="preserve"> – </w:t>
            </w:r>
            <w:r>
              <w:t>Badminton</w:t>
            </w:r>
            <w:r w:rsidR="00CC59D3">
              <w:t xml:space="preserve"> – </w:t>
            </w:r>
            <w:r>
              <w:t>Dancing</w:t>
            </w:r>
            <w:r w:rsidR="00CC59D3">
              <w:t xml:space="preserve"> – </w:t>
            </w:r>
            <w:r>
              <w:t>Writing</w:t>
            </w:r>
            <w:r w:rsidR="00CC59D3">
              <w:t xml:space="preserve"> – </w:t>
            </w:r>
            <w:r>
              <w:t>Photography</w:t>
            </w:r>
            <w:r w:rsidR="00CC59D3">
              <w:t xml:space="preserve"> - </w:t>
            </w:r>
            <w:r>
              <w:t xml:space="preserve">Video/Photo Editing </w:t>
            </w:r>
            <w:r w:rsidR="00E47036">
              <w:t xml:space="preserve">– Horse Riding </w:t>
            </w:r>
          </w:p>
          <w:p w:rsidR="00CC59D3" w:rsidRDefault="00CC59D3" w:rsidP="00E74D9C"/>
          <w:p w:rsidR="00CC59D3" w:rsidRPr="00F074A0" w:rsidRDefault="00CC59D3" w:rsidP="00CC59D3">
            <w:pPr>
              <w:pStyle w:val="Heading2"/>
              <w:spacing w:before="0" w:after="0"/>
            </w:pPr>
            <w:r>
              <w:t>CLUB Activites</w:t>
            </w:r>
          </w:p>
          <w:p w:rsidR="00CC59D3" w:rsidRPr="00F074A0" w:rsidRDefault="00CC59D3" w:rsidP="00CC59D3">
            <w:pPr>
              <w:pStyle w:val="Heading4"/>
              <w:rPr>
                <w:bCs/>
              </w:rPr>
            </w:pPr>
            <w:r>
              <w:t>APU Manga Anime Game Club – M.A.G</w:t>
            </w:r>
          </w:p>
          <w:p w:rsidR="00CC59D3" w:rsidRPr="00F074A0" w:rsidRDefault="00CC59D3" w:rsidP="00CC59D3">
            <w:pPr>
              <w:pStyle w:val="Date"/>
            </w:pPr>
            <w:r>
              <w:t>June 2018</w:t>
            </w:r>
            <w:r w:rsidRPr="00F074A0">
              <w:t>–</w:t>
            </w:r>
            <w:r>
              <w:t xml:space="preserve"> Going on</w:t>
            </w:r>
          </w:p>
          <w:p w:rsidR="00CC59D3" w:rsidRPr="00F074A0" w:rsidRDefault="00CC59D3" w:rsidP="00CC59D3">
            <w:r w:rsidRPr="00CC59D3">
              <w:t>This FB group is where A.P.U students gather together and socialize with people of similar interest. Whether be it Anime, Manga, Video games.</w:t>
            </w:r>
            <w:r w:rsidRPr="00F074A0">
              <w:t xml:space="preserve"> </w:t>
            </w:r>
          </w:p>
          <w:p w:rsidR="00CC59D3" w:rsidRPr="00F074A0" w:rsidRDefault="00CC59D3" w:rsidP="00CC59D3"/>
          <w:p w:rsidR="00CC59D3" w:rsidRPr="00F074A0" w:rsidRDefault="00CC59D3" w:rsidP="00CC59D3">
            <w:pPr>
              <w:pStyle w:val="Heading4"/>
              <w:rPr>
                <w:bCs/>
              </w:rPr>
            </w:pPr>
            <w:r>
              <w:t xml:space="preserve">APU Korean Dance Club </w:t>
            </w:r>
          </w:p>
          <w:p w:rsidR="00CC59D3" w:rsidRPr="00F074A0" w:rsidRDefault="00CC59D3" w:rsidP="00CC59D3">
            <w:pPr>
              <w:pStyle w:val="Date"/>
            </w:pPr>
            <w:r>
              <w:t xml:space="preserve">20 March 2019 </w:t>
            </w:r>
            <w:proofErr w:type="gramStart"/>
            <w:r w:rsidRPr="00F074A0">
              <w:t>–</w:t>
            </w:r>
            <w:r>
              <w:t xml:space="preserve"> </w:t>
            </w:r>
            <w:r w:rsidR="00266547">
              <w:t xml:space="preserve"> June</w:t>
            </w:r>
            <w:proofErr w:type="gramEnd"/>
            <w:r w:rsidR="00266547">
              <w:t xml:space="preserve"> 2019</w:t>
            </w:r>
          </w:p>
          <w:p w:rsidR="00266547" w:rsidRPr="004D3011" w:rsidRDefault="00CC59D3" w:rsidP="00E74D9C">
            <w:r w:rsidRPr="00CC59D3">
              <w:t xml:space="preserve">To raise awareness on campus about Korean culture, both in popular and traditional forms, </w:t>
            </w:r>
            <w:proofErr w:type="gramStart"/>
            <w:r w:rsidRPr="00CC59D3">
              <w:t>and also</w:t>
            </w:r>
            <w:proofErr w:type="gramEnd"/>
            <w:r w:rsidRPr="00CC59D3">
              <w:t xml:space="preserve"> to connect with people through events and open disc</w:t>
            </w:r>
            <w:r>
              <w:t>ussions.</w:t>
            </w:r>
          </w:p>
        </w:tc>
        <w:tc>
          <w:tcPr>
            <w:tcW w:w="450" w:type="dxa"/>
          </w:tcPr>
          <w:p w:rsidR="001B2ABD" w:rsidRPr="00F074A0" w:rsidRDefault="001B2ABD" w:rsidP="00E74D9C">
            <w:pPr>
              <w:tabs>
                <w:tab w:val="left" w:pos="990"/>
              </w:tabs>
            </w:pPr>
          </w:p>
        </w:tc>
        <w:tc>
          <w:tcPr>
            <w:tcW w:w="6750" w:type="dxa"/>
          </w:tcPr>
          <w:sdt>
            <w:sdtPr>
              <w:id w:val="1049110328"/>
              <w:placeholder>
                <w:docPart w:val="93B19931711C4B3DB0E5639C234EBFE0"/>
              </w:placeholder>
              <w:temporary/>
              <w:showingPlcHdr/>
              <w15:appearance w15:val="hidden"/>
            </w:sdtPr>
            <w:sdtEndPr/>
            <w:sdtContent>
              <w:p w:rsidR="001B2ABD" w:rsidRPr="00F074A0" w:rsidRDefault="00E25A26" w:rsidP="00E74D9C">
                <w:pPr>
                  <w:pStyle w:val="Heading2"/>
                  <w:spacing w:before="0" w:after="0"/>
                </w:pPr>
                <w:r w:rsidRPr="00F074A0">
                  <w:t>EDUCATION</w:t>
                </w:r>
              </w:p>
            </w:sdtContent>
          </w:sdt>
          <w:p w:rsidR="00036450" w:rsidRPr="00F074A0" w:rsidRDefault="00C14E85" w:rsidP="00E74D9C">
            <w:pPr>
              <w:pStyle w:val="Heading4"/>
            </w:pPr>
            <w:r w:rsidRPr="00F074A0">
              <w:t>Asia Pacific University</w:t>
            </w:r>
          </w:p>
          <w:p w:rsidR="00036450" w:rsidRPr="00F074A0" w:rsidRDefault="00C14E85" w:rsidP="00E74D9C">
            <w:pPr>
              <w:pStyle w:val="Date"/>
            </w:pPr>
            <w:r w:rsidRPr="00F074A0">
              <w:t>September 2017</w:t>
            </w:r>
            <w:r w:rsidR="00036450" w:rsidRPr="00F074A0">
              <w:t xml:space="preserve"> </w:t>
            </w:r>
            <w:r w:rsidRPr="00F074A0">
              <w:t>–</w:t>
            </w:r>
            <w:r w:rsidR="00036450" w:rsidRPr="00F074A0">
              <w:t xml:space="preserve"> </w:t>
            </w:r>
            <w:r w:rsidRPr="00F074A0">
              <w:t>Going on</w:t>
            </w:r>
          </w:p>
          <w:p w:rsidR="004D3011" w:rsidRDefault="00C14E85" w:rsidP="00E74D9C">
            <w:r w:rsidRPr="00F074A0">
              <w:t>Student in B(Hons) Undergraduate Computer Science</w:t>
            </w:r>
          </w:p>
          <w:p w:rsidR="00E47036" w:rsidRPr="00E47036" w:rsidRDefault="00E47036" w:rsidP="00E74D9C">
            <w:pPr>
              <w:rPr>
                <w:sz w:val="6"/>
              </w:rPr>
            </w:pPr>
          </w:p>
          <w:p w:rsidR="00F074A0" w:rsidRPr="00F074A0" w:rsidRDefault="00F074A0" w:rsidP="00E74D9C">
            <w:pPr>
              <w:pStyle w:val="Heading4"/>
            </w:pPr>
            <w:r w:rsidRPr="00F074A0">
              <w:t>University of Technology of Mauritius</w:t>
            </w:r>
          </w:p>
          <w:p w:rsidR="00F074A0" w:rsidRPr="00F074A0" w:rsidRDefault="00F074A0" w:rsidP="00E74D9C">
            <w:pPr>
              <w:pStyle w:val="Date"/>
            </w:pPr>
            <w:r w:rsidRPr="00F074A0">
              <w:t>February 2017 – Mai 2017</w:t>
            </w:r>
          </w:p>
          <w:p w:rsidR="00F074A0" w:rsidRPr="00F074A0" w:rsidRDefault="00F074A0" w:rsidP="00E74D9C">
            <w:r w:rsidRPr="00F074A0">
              <w:t xml:space="preserve">Course in B(Hons) </w:t>
            </w:r>
            <w:r>
              <w:t>Software Engineering</w:t>
            </w:r>
          </w:p>
          <w:p w:rsidR="00036450" w:rsidRPr="00E47036" w:rsidRDefault="00036450" w:rsidP="00E74D9C">
            <w:pPr>
              <w:rPr>
                <w:sz w:val="6"/>
              </w:rPr>
            </w:pPr>
          </w:p>
          <w:p w:rsidR="00036450" w:rsidRPr="00AD720A" w:rsidRDefault="00C14E85" w:rsidP="00E74D9C">
            <w:pPr>
              <w:pStyle w:val="Heading4"/>
              <w:rPr>
                <w:lang w:val="fr-FR"/>
              </w:rPr>
            </w:pPr>
            <w:proofErr w:type="spellStart"/>
            <w:r w:rsidRPr="00AD720A">
              <w:rPr>
                <w:lang w:val="fr-FR"/>
              </w:rPr>
              <w:t>Lycee</w:t>
            </w:r>
            <w:proofErr w:type="spellEnd"/>
            <w:r w:rsidRPr="00AD720A">
              <w:rPr>
                <w:lang w:val="fr-FR"/>
              </w:rPr>
              <w:t xml:space="preserve"> des </w:t>
            </w:r>
            <w:proofErr w:type="spellStart"/>
            <w:r w:rsidRPr="00AD720A">
              <w:rPr>
                <w:lang w:val="fr-FR"/>
              </w:rPr>
              <w:t>Macareignes</w:t>
            </w:r>
            <w:proofErr w:type="spellEnd"/>
          </w:p>
          <w:p w:rsidR="00036450" w:rsidRPr="00AD720A" w:rsidRDefault="00C14E85" w:rsidP="00E74D9C">
            <w:pPr>
              <w:pStyle w:val="Date"/>
              <w:rPr>
                <w:lang w:val="fr-FR"/>
              </w:rPr>
            </w:pPr>
            <w:r w:rsidRPr="00AD720A">
              <w:rPr>
                <w:lang w:val="fr-FR"/>
              </w:rPr>
              <w:t>Septembre2013</w:t>
            </w:r>
            <w:r w:rsidR="00036450" w:rsidRPr="00AD720A">
              <w:rPr>
                <w:lang w:val="fr-FR"/>
              </w:rPr>
              <w:t xml:space="preserve"> </w:t>
            </w:r>
            <w:r w:rsidRPr="00AD720A">
              <w:rPr>
                <w:lang w:val="fr-FR"/>
              </w:rPr>
              <w:t>–</w:t>
            </w:r>
            <w:r w:rsidR="00036450" w:rsidRPr="00AD720A">
              <w:rPr>
                <w:lang w:val="fr-FR"/>
              </w:rPr>
              <w:t xml:space="preserve"> </w:t>
            </w:r>
            <w:r w:rsidRPr="00AD720A">
              <w:rPr>
                <w:lang w:val="fr-FR"/>
              </w:rPr>
              <w:t>June 2016</w:t>
            </w:r>
          </w:p>
          <w:p w:rsidR="00036450" w:rsidRPr="00F074A0" w:rsidRDefault="00C14E85" w:rsidP="00E74D9C">
            <w:r w:rsidRPr="00F074A0">
              <w:t>Baccalaureate General – Specialism Science – French System Education</w:t>
            </w:r>
          </w:p>
          <w:p w:rsidR="00C14E85" w:rsidRPr="00E47036" w:rsidRDefault="00C14E85" w:rsidP="00E74D9C">
            <w:pPr>
              <w:rPr>
                <w:sz w:val="6"/>
                <w:szCs w:val="6"/>
              </w:rPr>
            </w:pPr>
          </w:p>
          <w:p w:rsidR="00C14E85" w:rsidRPr="00AD720A" w:rsidRDefault="00C14E85" w:rsidP="00E74D9C">
            <w:pPr>
              <w:pStyle w:val="Heading4"/>
              <w:rPr>
                <w:lang w:val="fr-FR"/>
              </w:rPr>
            </w:pPr>
            <w:r w:rsidRPr="00AD720A">
              <w:rPr>
                <w:lang w:val="fr-FR"/>
              </w:rPr>
              <w:t>Ecole du Nord</w:t>
            </w:r>
          </w:p>
          <w:p w:rsidR="00C14E85" w:rsidRPr="00AD720A" w:rsidRDefault="00C14E85" w:rsidP="00E74D9C">
            <w:pPr>
              <w:pStyle w:val="Date"/>
              <w:rPr>
                <w:lang w:val="fr-FR"/>
              </w:rPr>
            </w:pPr>
            <w:r w:rsidRPr="00AD720A">
              <w:rPr>
                <w:lang w:val="fr-FR"/>
              </w:rPr>
              <w:t>Septembre 2009– June 2013</w:t>
            </w:r>
          </w:p>
          <w:p w:rsidR="00C14E85" w:rsidRDefault="00C14E85" w:rsidP="00E74D9C">
            <w:r w:rsidRPr="00F074A0">
              <w:t xml:space="preserve">GCSE (General Certificate of Secondary Education) </w:t>
            </w:r>
            <w:r w:rsidR="00CC59D3" w:rsidRPr="00F074A0">
              <w:t>- French</w:t>
            </w:r>
            <w:r w:rsidRPr="00F074A0">
              <w:t xml:space="preserve"> System Education</w:t>
            </w:r>
          </w:p>
          <w:p w:rsidR="00E74D9C" w:rsidRPr="00F074A0" w:rsidRDefault="00E74D9C" w:rsidP="00E74D9C"/>
          <w:sdt>
            <w:sdtPr>
              <w:id w:val="1001553383"/>
              <w:placeholder>
                <w:docPart w:val="58B7527B7C1B4D1AB72960754A40B8BB"/>
              </w:placeholder>
              <w:temporary/>
              <w:showingPlcHdr/>
              <w15:appearance w15:val="hidden"/>
            </w:sdtPr>
            <w:sdtEndPr/>
            <w:sdtContent>
              <w:p w:rsidR="00036450" w:rsidRPr="00F074A0" w:rsidRDefault="00036450" w:rsidP="00E74D9C">
                <w:pPr>
                  <w:pStyle w:val="Heading2"/>
                  <w:spacing w:before="0" w:after="0"/>
                </w:pPr>
                <w:r w:rsidRPr="00F074A0">
                  <w:t>WORK EXPERIENCE</w:t>
                </w:r>
              </w:p>
            </w:sdtContent>
          </w:sdt>
          <w:p w:rsidR="00036450" w:rsidRPr="00F074A0" w:rsidRDefault="00AD720A" w:rsidP="00E74D9C">
            <w:pPr>
              <w:pStyle w:val="Heading4"/>
              <w:rPr>
                <w:bCs/>
              </w:rPr>
            </w:pPr>
            <w:proofErr w:type="spellStart"/>
            <w:r>
              <w:t>HomeBased</w:t>
            </w:r>
            <w:proofErr w:type="spellEnd"/>
            <w:r>
              <w:t xml:space="preserve"> Childcare Centre</w:t>
            </w:r>
            <w:r w:rsidR="00036450" w:rsidRPr="00F074A0">
              <w:t xml:space="preserve"> </w:t>
            </w:r>
            <w:r>
              <w:t>-</w:t>
            </w:r>
            <w:r w:rsidR="00036450" w:rsidRPr="00F074A0">
              <w:t xml:space="preserve"> </w:t>
            </w:r>
            <w:r>
              <w:t>Volunteer</w:t>
            </w:r>
          </w:p>
          <w:p w:rsidR="00036450" w:rsidRPr="00F074A0" w:rsidRDefault="00AD720A" w:rsidP="00E74D9C">
            <w:pPr>
              <w:pStyle w:val="Date"/>
            </w:pPr>
            <w:r>
              <w:t>September 2016</w:t>
            </w:r>
            <w:r w:rsidR="00036450" w:rsidRPr="00F074A0">
              <w:t>–</w:t>
            </w:r>
            <w:r>
              <w:t xml:space="preserve"> September 2017</w:t>
            </w:r>
          </w:p>
          <w:p w:rsidR="00036450" w:rsidRPr="00F074A0" w:rsidRDefault="00AD720A" w:rsidP="00E74D9C">
            <w:r>
              <w:t>Voluntary for helping taking care of children</w:t>
            </w:r>
            <w:r w:rsidR="00036450" w:rsidRPr="00F074A0">
              <w:t xml:space="preserve"> </w:t>
            </w:r>
          </w:p>
          <w:p w:rsidR="004D3011" w:rsidRPr="00E47036" w:rsidRDefault="004D3011" w:rsidP="00E74D9C">
            <w:pPr>
              <w:rPr>
                <w:sz w:val="6"/>
                <w:szCs w:val="6"/>
              </w:rPr>
            </w:pPr>
          </w:p>
          <w:p w:rsidR="004D3011" w:rsidRPr="00F074A0" w:rsidRDefault="00AD720A" w:rsidP="00E74D9C">
            <w:pPr>
              <w:pStyle w:val="Heading4"/>
              <w:rPr>
                <w:bCs/>
              </w:rPr>
            </w:pPr>
            <w:proofErr w:type="spellStart"/>
            <w:r>
              <w:t>Garena</w:t>
            </w:r>
            <w:proofErr w:type="spellEnd"/>
            <w:r w:rsidR="004D3011" w:rsidRPr="00F074A0">
              <w:t xml:space="preserve"> </w:t>
            </w:r>
            <w:r w:rsidR="00E74D9C">
              <w:t>- Volunteer</w:t>
            </w:r>
          </w:p>
          <w:p w:rsidR="004D3011" w:rsidRPr="00F074A0" w:rsidRDefault="00E74D9C" w:rsidP="00E74D9C">
            <w:pPr>
              <w:pStyle w:val="Date"/>
            </w:pPr>
            <w:r>
              <w:t xml:space="preserve">17 November 2017 </w:t>
            </w:r>
            <w:r w:rsidR="004D3011" w:rsidRPr="00F074A0">
              <w:t>–</w:t>
            </w:r>
            <w:r>
              <w:t xml:space="preserve"> 18 November 2017</w:t>
            </w:r>
          </w:p>
          <w:p w:rsidR="004D3011" w:rsidRDefault="00E74D9C" w:rsidP="00E74D9C">
            <w:proofErr w:type="spellStart"/>
            <w:r>
              <w:t>Garena</w:t>
            </w:r>
            <w:proofErr w:type="spellEnd"/>
            <w:r>
              <w:t xml:space="preserve"> organized an event at APU New Campus; Game competition</w:t>
            </w:r>
            <w:r w:rsidR="00036450" w:rsidRPr="00F074A0">
              <w:t xml:space="preserve"> </w:t>
            </w:r>
          </w:p>
          <w:p w:rsidR="00E74D9C" w:rsidRPr="00C34BFA" w:rsidRDefault="00E74D9C" w:rsidP="00E74D9C">
            <w:pPr>
              <w:rPr>
                <w:sz w:val="6"/>
                <w:szCs w:val="6"/>
              </w:rPr>
            </w:pPr>
          </w:p>
          <w:p w:rsidR="00E47036" w:rsidRPr="00F074A0" w:rsidRDefault="00E47036" w:rsidP="00E47036">
            <w:pPr>
              <w:pStyle w:val="Heading4"/>
              <w:rPr>
                <w:bCs/>
              </w:rPr>
            </w:pPr>
            <w:r>
              <w:t>Photo Booth - V</w:t>
            </w:r>
            <w:r w:rsidR="00C34BFA">
              <w:t>olu</w:t>
            </w:r>
            <w:r>
              <w:t>n</w:t>
            </w:r>
            <w:r w:rsidR="00C34BFA">
              <w:t>t</w:t>
            </w:r>
            <w:r>
              <w:t>eer</w:t>
            </w:r>
          </w:p>
          <w:p w:rsidR="00E47036" w:rsidRPr="00F074A0" w:rsidRDefault="00E47036" w:rsidP="00E47036">
            <w:pPr>
              <w:pStyle w:val="Date"/>
            </w:pPr>
            <w:r>
              <w:t xml:space="preserve">25 March </w:t>
            </w:r>
            <w:r w:rsidR="00C34BFA">
              <w:t>2019 – 5 April 2019</w:t>
            </w:r>
          </w:p>
          <w:p w:rsidR="00CC59D3" w:rsidRDefault="00E47036" w:rsidP="00E74D9C">
            <w:r>
              <w:t xml:space="preserve">Voluntary for helping taking </w:t>
            </w:r>
            <w:r w:rsidR="00C34BFA">
              <w:t>picture for a Charity Bazaar on Campus</w:t>
            </w:r>
            <w:r w:rsidRPr="00F074A0">
              <w:t xml:space="preserve"> </w:t>
            </w:r>
          </w:p>
          <w:p w:rsidR="00266547" w:rsidRPr="00C34BFA" w:rsidRDefault="00266547" w:rsidP="00266547">
            <w:pPr>
              <w:rPr>
                <w:sz w:val="6"/>
                <w:szCs w:val="6"/>
              </w:rPr>
            </w:pPr>
          </w:p>
          <w:p w:rsidR="00266547" w:rsidRPr="00F074A0" w:rsidRDefault="00266547" w:rsidP="00266547">
            <w:pPr>
              <w:pStyle w:val="Heading4"/>
              <w:rPr>
                <w:bCs/>
              </w:rPr>
            </w:pPr>
            <w:proofErr w:type="spellStart"/>
            <w:r>
              <w:t>KidoCode</w:t>
            </w:r>
            <w:proofErr w:type="spellEnd"/>
            <w:r>
              <w:t xml:space="preserve"> - </w:t>
            </w:r>
            <w:r>
              <w:t>Intern</w:t>
            </w:r>
          </w:p>
          <w:p w:rsidR="00266547" w:rsidRPr="00F074A0" w:rsidRDefault="00266547" w:rsidP="00266547">
            <w:pPr>
              <w:pStyle w:val="Date"/>
            </w:pPr>
            <w:r>
              <w:t>8</w:t>
            </w:r>
            <w:r>
              <w:t xml:space="preserve"> </w:t>
            </w:r>
            <w:r>
              <w:t>July</w:t>
            </w:r>
            <w:r>
              <w:t xml:space="preserve"> 2019 – </w:t>
            </w:r>
            <w:r>
              <w:t>25</w:t>
            </w:r>
            <w:r>
              <w:t xml:space="preserve"> </w:t>
            </w:r>
            <w:r>
              <w:t>October</w:t>
            </w:r>
            <w:r>
              <w:t xml:space="preserve"> 2019</w:t>
            </w:r>
          </w:p>
          <w:p w:rsidR="00266547" w:rsidRPr="00F074A0" w:rsidRDefault="00266547" w:rsidP="00266547">
            <w:r>
              <w:t xml:space="preserve">Intern for 4 months; learning Python, </w:t>
            </w:r>
            <w:proofErr w:type="gramStart"/>
            <w:r>
              <w:t>HTML,CSS</w:t>
            </w:r>
            <w:proofErr w:type="gramEnd"/>
            <w:r>
              <w:t>, JavaScript, Arduino/ attending kids (students)</w:t>
            </w:r>
          </w:p>
          <w:sdt>
            <w:sdtPr>
              <w:id w:val="1669594239"/>
              <w:placeholder>
                <w:docPart w:val="F18FB882AF504D18BD2C8F4EA46E8291"/>
              </w:placeholder>
              <w:temporary/>
              <w:showingPlcHdr/>
              <w15:appearance w15:val="hidden"/>
            </w:sdtPr>
            <w:sdtEndPr/>
            <w:sdtContent>
              <w:p w:rsidR="00036450" w:rsidRPr="00F074A0" w:rsidRDefault="00180329" w:rsidP="00E74D9C">
                <w:pPr>
                  <w:pStyle w:val="Heading2"/>
                  <w:spacing w:before="0" w:after="0"/>
                </w:pPr>
                <w:r w:rsidRPr="00F074A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:rsidR="00036450" w:rsidRPr="00F074A0" w:rsidRDefault="00112054" w:rsidP="00E74D9C">
            <w:pPr>
              <w:rPr>
                <w:color w:val="FFFFFF" w:themeColor="background1"/>
              </w:rPr>
            </w:pPr>
            <w:r w:rsidRPr="00F074A0">
              <w:rPr>
                <w:noProof/>
                <w:color w:val="000000" w:themeColor="text1"/>
              </w:rPr>
              <w:drawing>
                <wp:inline distT="0" distB="0" distL="0" distR="0" wp14:anchorId="5AFFFF85" wp14:editId="29FA67EF">
                  <wp:extent cx="3876675" cy="1533525"/>
                  <wp:effectExtent l="0" t="0" r="9525" b="9525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:rsidR="0043117B" w:rsidRDefault="00576735" w:rsidP="000C45FF">
      <w:pPr>
        <w:tabs>
          <w:tab w:val="left" w:pos="990"/>
        </w:tabs>
      </w:pPr>
    </w:p>
    <w:sectPr w:rsidR="0043117B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6735" w:rsidRDefault="00576735" w:rsidP="000C45FF">
      <w:r>
        <w:separator/>
      </w:r>
    </w:p>
  </w:endnote>
  <w:endnote w:type="continuationSeparator" w:id="0">
    <w:p w:rsidR="00576735" w:rsidRDefault="0057673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6735" w:rsidRDefault="00576735" w:rsidP="000C45FF">
      <w:r>
        <w:separator/>
      </w:r>
    </w:p>
  </w:footnote>
  <w:footnote w:type="continuationSeparator" w:id="0">
    <w:p w:rsidR="00576735" w:rsidRDefault="0057673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D6F4968" wp14:editId="13F6376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E85"/>
    <w:rsid w:val="00036450"/>
    <w:rsid w:val="00094499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66547"/>
    <w:rsid w:val="00281FD5"/>
    <w:rsid w:val="0030481B"/>
    <w:rsid w:val="003156FC"/>
    <w:rsid w:val="003254B5"/>
    <w:rsid w:val="003679CE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4F172D"/>
    <w:rsid w:val="005262AC"/>
    <w:rsid w:val="00576735"/>
    <w:rsid w:val="005E39D5"/>
    <w:rsid w:val="005F1DBF"/>
    <w:rsid w:val="00600670"/>
    <w:rsid w:val="0062123A"/>
    <w:rsid w:val="00646E75"/>
    <w:rsid w:val="006771D0"/>
    <w:rsid w:val="006C75A1"/>
    <w:rsid w:val="006E2256"/>
    <w:rsid w:val="00715FCB"/>
    <w:rsid w:val="00743101"/>
    <w:rsid w:val="007775E1"/>
    <w:rsid w:val="007867A0"/>
    <w:rsid w:val="007927F5"/>
    <w:rsid w:val="00802CA0"/>
    <w:rsid w:val="00854F66"/>
    <w:rsid w:val="009260CD"/>
    <w:rsid w:val="00952C25"/>
    <w:rsid w:val="009F09DC"/>
    <w:rsid w:val="00A2118D"/>
    <w:rsid w:val="00A64855"/>
    <w:rsid w:val="00AD720A"/>
    <w:rsid w:val="00AD76E2"/>
    <w:rsid w:val="00B20152"/>
    <w:rsid w:val="00B359E4"/>
    <w:rsid w:val="00B57D98"/>
    <w:rsid w:val="00B70850"/>
    <w:rsid w:val="00C066B6"/>
    <w:rsid w:val="00C14E85"/>
    <w:rsid w:val="00C34BFA"/>
    <w:rsid w:val="00C37BA1"/>
    <w:rsid w:val="00C4674C"/>
    <w:rsid w:val="00C506CF"/>
    <w:rsid w:val="00C72BED"/>
    <w:rsid w:val="00C9578B"/>
    <w:rsid w:val="00CB0055"/>
    <w:rsid w:val="00CC59D3"/>
    <w:rsid w:val="00D2522B"/>
    <w:rsid w:val="00D422DE"/>
    <w:rsid w:val="00D5459D"/>
    <w:rsid w:val="00DA1F4D"/>
    <w:rsid w:val="00DD172A"/>
    <w:rsid w:val="00E25A26"/>
    <w:rsid w:val="00E4381A"/>
    <w:rsid w:val="00E47036"/>
    <w:rsid w:val="00E55D74"/>
    <w:rsid w:val="00E74D9C"/>
    <w:rsid w:val="00F074A0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55111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6547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654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chart" Target="charts/chart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mailto:candice.lukokchoo@gmail.com" TargetMode="External"/><Relationship Id="rId5" Type="http://schemas.openxmlformats.org/officeDocument/2006/relationships/styles" Target="styl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ndice%20Luk\AppData\Roaming\Microsoft\Templates\Blue%20grey%20resume(2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3135374242012849"/>
          <c:y val="2.0202183631155696E-2"/>
          <c:w val="0.64278418861435427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Communication</c:v>
                </c:pt>
                <c:pt idx="1">
                  <c:v>Creativity</c:v>
                </c:pt>
                <c:pt idx="2">
                  <c:v>Independent</c:v>
                </c:pt>
                <c:pt idx="3">
                  <c:v>Learning</c:v>
                </c:pt>
                <c:pt idx="4">
                  <c:v>Stress Environment</c:v>
                </c:pt>
                <c:pt idx="5">
                  <c:v>Teamwork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0.7</c:v>
                </c:pt>
                <c:pt idx="1">
                  <c:v>1</c:v>
                </c:pt>
                <c:pt idx="2">
                  <c:v>0.8</c:v>
                </c:pt>
                <c:pt idx="3">
                  <c:v>0.8</c:v>
                </c:pt>
                <c:pt idx="4">
                  <c:v>0.7</c:v>
                </c:pt>
                <c:pt idx="5">
                  <c:v>0.85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15"/>
        <c:overlap val="-2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13AD5118ECE46C0A07217E468BA3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9BA44F-2AC6-4BB2-A7FC-D6D1FC3E5AF6}"/>
      </w:docPartPr>
      <w:docPartBody>
        <w:p w:rsidR="00A50755" w:rsidRDefault="00493021">
          <w:pPr>
            <w:pStyle w:val="513AD5118ECE46C0A07217E468BA31F1"/>
          </w:pPr>
          <w:r w:rsidRPr="00D5459D">
            <w:t>Profile</w:t>
          </w:r>
        </w:p>
      </w:docPartBody>
    </w:docPart>
    <w:docPart>
      <w:docPartPr>
        <w:name w:val="B4635784A8B442C2891020807B6B0E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8FBA-A980-4494-9443-ABEB97D2EB56}"/>
      </w:docPartPr>
      <w:docPartBody>
        <w:p w:rsidR="00A50755" w:rsidRDefault="00493021">
          <w:pPr>
            <w:pStyle w:val="B4635784A8B442C2891020807B6B0EC3"/>
          </w:pPr>
          <w:r w:rsidRPr="00CB0055">
            <w:t>Contact</w:t>
          </w:r>
        </w:p>
      </w:docPartBody>
    </w:docPart>
    <w:docPart>
      <w:docPartPr>
        <w:name w:val="555E749AA777450AA295620433FFB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3B317F-7B21-4444-970C-B1C74930A42C}"/>
      </w:docPartPr>
      <w:docPartBody>
        <w:p w:rsidR="00A50755" w:rsidRDefault="00493021">
          <w:pPr>
            <w:pStyle w:val="555E749AA777450AA295620433FFBA40"/>
          </w:pPr>
          <w:r w:rsidRPr="004D3011">
            <w:t>PHONE:</w:t>
          </w:r>
        </w:p>
      </w:docPartBody>
    </w:docPart>
    <w:docPart>
      <w:docPartPr>
        <w:name w:val="E6E4905689084717992F53A12E772F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0E0FE8-05C4-44F1-BFE4-C8AE6AF30259}"/>
      </w:docPartPr>
      <w:docPartBody>
        <w:p w:rsidR="00A50755" w:rsidRDefault="00493021">
          <w:pPr>
            <w:pStyle w:val="E6E4905689084717992F53A12E772F8E"/>
          </w:pPr>
          <w:r w:rsidRPr="004D3011">
            <w:t>EMAIL:</w:t>
          </w:r>
        </w:p>
      </w:docPartBody>
    </w:docPart>
    <w:docPart>
      <w:docPartPr>
        <w:name w:val="35E6449F72D4430CBD6F65B3A014F2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CEA5B8-D4C8-444D-B370-B4C4187A2E9F}"/>
      </w:docPartPr>
      <w:docPartBody>
        <w:p w:rsidR="00A50755" w:rsidRDefault="00493021">
          <w:pPr>
            <w:pStyle w:val="35E6449F72D4430CBD6F65B3A014F272"/>
          </w:pPr>
          <w:r w:rsidRPr="00CB0055">
            <w:t>Hobbies</w:t>
          </w:r>
        </w:p>
      </w:docPartBody>
    </w:docPart>
    <w:docPart>
      <w:docPartPr>
        <w:name w:val="93B19931711C4B3DB0E5639C234EBF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3A9AFC-5228-49BE-A08C-960B3BE8648C}"/>
      </w:docPartPr>
      <w:docPartBody>
        <w:p w:rsidR="00A50755" w:rsidRDefault="00493021">
          <w:pPr>
            <w:pStyle w:val="93B19931711C4B3DB0E5639C234EBFE0"/>
          </w:pPr>
          <w:r w:rsidRPr="00036450">
            <w:t>EDUCATION</w:t>
          </w:r>
        </w:p>
      </w:docPartBody>
    </w:docPart>
    <w:docPart>
      <w:docPartPr>
        <w:name w:val="58B7527B7C1B4D1AB72960754A40B8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6D8DEB-B484-4C32-BF2C-74308306480F}"/>
      </w:docPartPr>
      <w:docPartBody>
        <w:p w:rsidR="00A50755" w:rsidRDefault="00493021">
          <w:pPr>
            <w:pStyle w:val="58B7527B7C1B4D1AB72960754A40B8BB"/>
          </w:pPr>
          <w:r w:rsidRPr="00036450">
            <w:t>WORK EXPERIENCE</w:t>
          </w:r>
        </w:p>
      </w:docPartBody>
    </w:docPart>
    <w:docPart>
      <w:docPartPr>
        <w:name w:val="F18FB882AF504D18BD2C8F4EA46E82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F48C44-E329-4660-957E-431DD0CA7140}"/>
      </w:docPartPr>
      <w:docPartBody>
        <w:p w:rsidR="00A50755" w:rsidRDefault="00493021">
          <w:pPr>
            <w:pStyle w:val="F18FB882AF504D18BD2C8F4EA46E8291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021"/>
    <w:rsid w:val="0010747B"/>
    <w:rsid w:val="00247E89"/>
    <w:rsid w:val="00493021"/>
    <w:rsid w:val="009E0E00"/>
    <w:rsid w:val="00A50755"/>
    <w:rsid w:val="00A6585F"/>
    <w:rsid w:val="00F6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12183DDCC3415E9B6BDDA66E9D1EA4">
    <w:name w:val="8C12183DDCC3415E9B6BDDA66E9D1EA4"/>
  </w:style>
  <w:style w:type="paragraph" w:customStyle="1" w:styleId="B5EC216C0D3947BDBB4BF4B2A89E6AAF">
    <w:name w:val="B5EC216C0D3947BDBB4BF4B2A89E6AAF"/>
  </w:style>
  <w:style w:type="paragraph" w:customStyle="1" w:styleId="513AD5118ECE46C0A07217E468BA31F1">
    <w:name w:val="513AD5118ECE46C0A07217E468BA31F1"/>
  </w:style>
  <w:style w:type="paragraph" w:customStyle="1" w:styleId="84A0925737C247BBBF4A167DA5249FCF">
    <w:name w:val="84A0925737C247BBBF4A167DA5249FCF"/>
  </w:style>
  <w:style w:type="paragraph" w:customStyle="1" w:styleId="B4635784A8B442C2891020807B6B0EC3">
    <w:name w:val="B4635784A8B442C2891020807B6B0EC3"/>
  </w:style>
  <w:style w:type="paragraph" w:customStyle="1" w:styleId="555E749AA777450AA295620433FFBA40">
    <w:name w:val="555E749AA777450AA295620433FFBA40"/>
  </w:style>
  <w:style w:type="paragraph" w:customStyle="1" w:styleId="C837047ED6B34904837FC7DBE1BC674F">
    <w:name w:val="C837047ED6B34904837FC7DBE1BC674F"/>
  </w:style>
  <w:style w:type="paragraph" w:customStyle="1" w:styleId="FAE02453FF57453D83C9BDD12E935C3B">
    <w:name w:val="FAE02453FF57453D83C9BDD12E935C3B"/>
  </w:style>
  <w:style w:type="paragraph" w:customStyle="1" w:styleId="C86D58C4CF2E4F8987BD003AB4B18F7A">
    <w:name w:val="C86D58C4CF2E4F8987BD003AB4B18F7A"/>
  </w:style>
  <w:style w:type="paragraph" w:customStyle="1" w:styleId="E6E4905689084717992F53A12E772F8E">
    <w:name w:val="E6E4905689084717992F53A12E772F8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60779409CF844A008E1C53F5D2276E7D">
    <w:name w:val="60779409CF844A008E1C53F5D2276E7D"/>
  </w:style>
  <w:style w:type="paragraph" w:customStyle="1" w:styleId="35E6449F72D4430CBD6F65B3A014F272">
    <w:name w:val="35E6449F72D4430CBD6F65B3A014F272"/>
  </w:style>
  <w:style w:type="paragraph" w:customStyle="1" w:styleId="605C453250DD4120BBDF79098D669249">
    <w:name w:val="605C453250DD4120BBDF79098D669249"/>
  </w:style>
  <w:style w:type="paragraph" w:customStyle="1" w:styleId="7A5BB24D3EE84870BB94ECA05A0EB9A8">
    <w:name w:val="7A5BB24D3EE84870BB94ECA05A0EB9A8"/>
  </w:style>
  <w:style w:type="paragraph" w:customStyle="1" w:styleId="763203881E04433189CC5ADB5E3B68CE">
    <w:name w:val="763203881E04433189CC5ADB5E3B68CE"/>
  </w:style>
  <w:style w:type="paragraph" w:customStyle="1" w:styleId="D166D602A8854AA6873011B8825A7D32">
    <w:name w:val="D166D602A8854AA6873011B8825A7D32"/>
  </w:style>
  <w:style w:type="paragraph" w:customStyle="1" w:styleId="93B19931711C4B3DB0E5639C234EBFE0">
    <w:name w:val="93B19931711C4B3DB0E5639C234EBFE0"/>
  </w:style>
  <w:style w:type="paragraph" w:customStyle="1" w:styleId="BC6B9BD7233C483C95B8EE7A338947F0">
    <w:name w:val="BC6B9BD7233C483C95B8EE7A338947F0"/>
  </w:style>
  <w:style w:type="paragraph" w:customStyle="1" w:styleId="30D7A13F90E341A6AA0F9EA3ED747D93">
    <w:name w:val="30D7A13F90E341A6AA0F9EA3ED747D93"/>
  </w:style>
  <w:style w:type="paragraph" w:customStyle="1" w:styleId="92F0407F001442E29AA993568382DF1A">
    <w:name w:val="92F0407F001442E29AA993568382DF1A"/>
  </w:style>
  <w:style w:type="paragraph" w:customStyle="1" w:styleId="5AF85635438E4841BD9AE7642DD4553F">
    <w:name w:val="5AF85635438E4841BD9AE7642DD4553F"/>
  </w:style>
  <w:style w:type="paragraph" w:customStyle="1" w:styleId="479575F4A5A541889A8FE11C4820D1C4">
    <w:name w:val="479575F4A5A541889A8FE11C4820D1C4"/>
  </w:style>
  <w:style w:type="paragraph" w:customStyle="1" w:styleId="EE7E9D9CC2EE48FAAE742FC2F8337E61">
    <w:name w:val="EE7E9D9CC2EE48FAAE742FC2F8337E61"/>
  </w:style>
  <w:style w:type="paragraph" w:customStyle="1" w:styleId="47FDE17D46204AEEA45FD17FEF456A41">
    <w:name w:val="47FDE17D46204AEEA45FD17FEF456A41"/>
  </w:style>
  <w:style w:type="paragraph" w:customStyle="1" w:styleId="58B7527B7C1B4D1AB72960754A40B8BB">
    <w:name w:val="58B7527B7C1B4D1AB72960754A40B8BB"/>
  </w:style>
  <w:style w:type="paragraph" w:customStyle="1" w:styleId="82B9F9875D1C4FF1BB117BC875E81F0E">
    <w:name w:val="82B9F9875D1C4FF1BB117BC875E81F0E"/>
  </w:style>
  <w:style w:type="paragraph" w:customStyle="1" w:styleId="5C4D1B4C15E14F34BE41406CEA808A38">
    <w:name w:val="5C4D1B4C15E14F34BE41406CEA808A38"/>
  </w:style>
  <w:style w:type="paragraph" w:customStyle="1" w:styleId="C86B893B45E549AB909B3CBC28644972">
    <w:name w:val="C86B893B45E549AB909B3CBC28644972"/>
  </w:style>
  <w:style w:type="paragraph" w:customStyle="1" w:styleId="5722CB29B6054167AC9CE179C3F402CD">
    <w:name w:val="5722CB29B6054167AC9CE179C3F402CD"/>
  </w:style>
  <w:style w:type="paragraph" w:customStyle="1" w:styleId="28A6A765E2F6463C9CDBF50662B9F84B">
    <w:name w:val="28A6A765E2F6463C9CDBF50662B9F84B"/>
  </w:style>
  <w:style w:type="paragraph" w:customStyle="1" w:styleId="5971B67545094E4592DDE30B6CB7B240">
    <w:name w:val="5971B67545094E4592DDE30B6CB7B240"/>
  </w:style>
  <w:style w:type="paragraph" w:customStyle="1" w:styleId="4303447263844DE2952A32B9D81F1CED">
    <w:name w:val="4303447263844DE2952A32B9D81F1CED"/>
  </w:style>
  <w:style w:type="paragraph" w:customStyle="1" w:styleId="9D9C84FB8A2E46F6A3EA568ECE08B133">
    <w:name w:val="9D9C84FB8A2E46F6A3EA568ECE08B133"/>
  </w:style>
  <w:style w:type="paragraph" w:customStyle="1" w:styleId="7B313B9D8BAA4E96B233422E41ACDB08">
    <w:name w:val="7B313B9D8BAA4E96B233422E41ACDB08"/>
  </w:style>
  <w:style w:type="paragraph" w:customStyle="1" w:styleId="3157AF600A0E4F81AC879D626D531C87">
    <w:name w:val="3157AF600A0E4F81AC879D626D531C87"/>
  </w:style>
  <w:style w:type="paragraph" w:customStyle="1" w:styleId="7586974FD7A549FD8F34FE3CF8DCA914">
    <w:name w:val="7586974FD7A549FD8F34FE3CF8DCA914"/>
  </w:style>
  <w:style w:type="paragraph" w:customStyle="1" w:styleId="EF8A1325BC12494182189A5C390BB31B">
    <w:name w:val="EF8A1325BC12494182189A5C390BB31B"/>
  </w:style>
  <w:style w:type="paragraph" w:customStyle="1" w:styleId="E5113073E88146E9BE4FC8617D4F97C4">
    <w:name w:val="E5113073E88146E9BE4FC8617D4F97C4"/>
  </w:style>
  <w:style w:type="paragraph" w:customStyle="1" w:styleId="F398BCB7254141018568307558B69D6E">
    <w:name w:val="F398BCB7254141018568307558B69D6E"/>
  </w:style>
  <w:style w:type="paragraph" w:customStyle="1" w:styleId="50DCB6C29CA24E59A7A3F99BF5E74623">
    <w:name w:val="50DCB6C29CA24E59A7A3F99BF5E74623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F18FB882AF504D18BD2C8F4EA46E8291">
    <w:name w:val="F18FB882AF504D18BD2C8F4EA46E8291"/>
  </w:style>
  <w:style w:type="paragraph" w:customStyle="1" w:styleId="4E515DBA563E402DBCB731EFD7003A37">
    <w:name w:val="4E515DBA563E402DBCB731EFD7003A37"/>
    <w:rsid w:val="00A507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F700E0-94CE-4C5A-813D-1911A80D8D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resume(2)</Template>
  <TotalTime>0</TotalTime>
  <Pages>1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2019-04-17T03:03:00Z</dcterms:created>
  <dcterms:modified xsi:type="dcterms:W3CDTF">2019-12-18T19:09:00Z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